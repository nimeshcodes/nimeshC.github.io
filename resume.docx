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405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445F14" w14:paraId="76F377B4" w14:textId="77777777" w:rsidTr="00970AD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D46EF04" w14:textId="77777777" w:rsidR="003D1B71" w:rsidRPr="00445F14" w:rsidRDefault="003D1B71" w:rsidP="00970AD7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  <w:p w14:paraId="5CE35DE1" w14:textId="77777777" w:rsidR="001F3C21" w:rsidRPr="00445F14" w:rsidRDefault="001F3C21" w:rsidP="00970AD7">
            <w:pPr>
              <w:rPr>
                <w:rFonts w:ascii="Times New Roman" w:hAnsi="Times New Roman"/>
              </w:rPr>
            </w:pPr>
          </w:p>
          <w:p w14:paraId="12F163BB" w14:textId="77777777" w:rsidR="001F3C21" w:rsidRPr="00445F14" w:rsidRDefault="001F3C21" w:rsidP="00970AD7">
            <w:pPr>
              <w:rPr>
                <w:rFonts w:ascii="Times New Roman" w:hAnsi="Times New Roman"/>
              </w:rPr>
            </w:pPr>
          </w:p>
          <w:p w14:paraId="7A70D5FB" w14:textId="77777777" w:rsidR="001F3C21" w:rsidRPr="00445F14" w:rsidRDefault="001F3C21" w:rsidP="00970AD7">
            <w:pPr>
              <w:rPr>
                <w:rFonts w:ascii="Times New Roman" w:hAnsi="Times New Roman"/>
              </w:rPr>
            </w:pPr>
          </w:p>
          <w:p w14:paraId="6F925C28" w14:textId="0279E2BD" w:rsidR="001F3C21" w:rsidRPr="00445F14" w:rsidRDefault="001F3C21" w:rsidP="00970AD7">
            <w:pPr>
              <w:ind w:firstLine="7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5CE662DD" w14:textId="77777777" w:rsidR="003D1B71" w:rsidRPr="00445F14" w:rsidRDefault="003D1B71" w:rsidP="00970AD7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D6BADB4" w14:textId="3132011B" w:rsidR="003D1B71" w:rsidRPr="00445F14" w:rsidRDefault="00645DD5" w:rsidP="00970AD7">
            <w:pPr>
              <w:pStyle w:val="Title"/>
              <w:rPr>
                <w:rFonts w:ascii="Times New Roman" w:hAnsi="Times New Roman"/>
              </w:rPr>
            </w:pPr>
            <w:r w:rsidRPr="00445F14">
              <w:rPr>
                <w:rFonts w:ascii="Times New Roman" w:hAnsi="Times New Roman"/>
              </w:rPr>
              <w:t xml:space="preserve">Nimesh </w:t>
            </w:r>
            <w:r w:rsidR="003D1B71" w:rsidRPr="00445F14">
              <w:rPr>
                <w:rFonts w:ascii="Times New Roman" w:hAnsi="Times New Roman"/>
              </w:rPr>
              <w:br/>
            </w:r>
            <w:r w:rsidRPr="00445F14">
              <w:rPr>
                <w:rFonts w:ascii="Times New Roman" w:hAnsi="Times New Roman"/>
              </w:rPr>
              <w:t>Chettri</w:t>
            </w:r>
          </w:p>
        </w:tc>
      </w:tr>
      <w:tr w:rsidR="003D1B71" w:rsidRPr="00445F14" w14:paraId="668247B0" w14:textId="77777777" w:rsidTr="00970AD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5441FC3" w14:textId="77777777" w:rsidR="003D1B71" w:rsidRPr="00445F14" w:rsidRDefault="003D1B71" w:rsidP="00970AD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18360EB" w14:textId="77777777" w:rsidR="003D1B71" w:rsidRPr="00445F14" w:rsidRDefault="003D1B71" w:rsidP="00970AD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6EEAC973" w14:textId="17FD8DFC" w:rsidR="003D1B71" w:rsidRPr="00445F14" w:rsidRDefault="000A2A89" w:rsidP="00970AD7">
            <w:pPr>
              <w:rPr>
                <w:rFonts w:ascii="Times New Roman" w:hAnsi="Times New Roman"/>
              </w:rPr>
            </w:pPr>
            <w:r w:rsidRPr="00445F14">
              <w:rPr>
                <w:rFonts w:ascii="Times New Roman" w:hAnsi="Times New Roman"/>
              </w:rPr>
              <w:t xml:space="preserve">Hardworking Student </w:t>
            </w:r>
            <w:r w:rsidR="00B83AE4">
              <w:rPr>
                <w:rFonts w:ascii="Times New Roman" w:hAnsi="Times New Roman"/>
              </w:rPr>
              <w:t>recently graduated from university of Texas at Tyler with the degree</w:t>
            </w:r>
            <w:r w:rsidRPr="00445F14">
              <w:rPr>
                <w:rFonts w:ascii="Times New Roman" w:hAnsi="Times New Roman"/>
              </w:rPr>
              <w:t xml:space="preserve"> </w:t>
            </w:r>
            <w:r w:rsidR="00B86C11">
              <w:rPr>
                <w:rFonts w:ascii="Times New Roman" w:hAnsi="Times New Roman"/>
              </w:rPr>
              <w:t>of</w:t>
            </w:r>
            <w:r w:rsidRPr="00445F14">
              <w:rPr>
                <w:rFonts w:ascii="Times New Roman" w:hAnsi="Times New Roman"/>
              </w:rPr>
              <w:t xml:space="preserve"> Bachelor of Social Science</w:t>
            </w:r>
            <w:r w:rsidR="00850C1C" w:rsidRPr="00445F14">
              <w:rPr>
                <w:rFonts w:ascii="Times New Roman" w:hAnsi="Times New Roman"/>
              </w:rPr>
              <w:t xml:space="preserve"> as major, and</w:t>
            </w:r>
            <w:r w:rsidRPr="00445F14">
              <w:rPr>
                <w:rFonts w:ascii="Times New Roman" w:hAnsi="Times New Roman"/>
              </w:rPr>
              <w:t xml:space="preserve"> </w:t>
            </w:r>
            <w:r w:rsidR="00850C1C" w:rsidRPr="00445F14">
              <w:rPr>
                <w:rFonts w:ascii="Times New Roman" w:hAnsi="Times New Roman"/>
              </w:rPr>
              <w:t>Graphic design</w:t>
            </w:r>
            <w:r w:rsidRPr="00445F14">
              <w:rPr>
                <w:rFonts w:ascii="Times New Roman" w:hAnsi="Times New Roman"/>
              </w:rPr>
              <w:t xml:space="preserve"> as minor. Dedicated to continuous improvement and building career foundation. Offers strong administrative, time management and multitasking skills. Energetic individual </w:t>
            </w:r>
            <w:r w:rsidR="00B86C11" w:rsidRPr="00445F14">
              <w:rPr>
                <w:rFonts w:ascii="Times New Roman" w:hAnsi="Times New Roman"/>
              </w:rPr>
              <w:t>with interpersonal</w:t>
            </w:r>
            <w:r w:rsidRPr="00445F14">
              <w:rPr>
                <w:rFonts w:ascii="Times New Roman" w:hAnsi="Times New Roman"/>
              </w:rPr>
              <w:t xml:space="preserve">, </w:t>
            </w:r>
            <w:r w:rsidR="00B86C11" w:rsidRPr="00445F14">
              <w:rPr>
                <w:rFonts w:ascii="Times New Roman" w:hAnsi="Times New Roman"/>
              </w:rPr>
              <w:t>analytical,</w:t>
            </w:r>
            <w:r w:rsidRPr="00445F14">
              <w:rPr>
                <w:rFonts w:ascii="Times New Roman" w:hAnsi="Times New Roman"/>
              </w:rPr>
              <w:t xml:space="preserve"> and critical thinking skills. Poised to build valuable experience and ready to </w:t>
            </w:r>
            <w:r w:rsidR="00B86C11">
              <w:rPr>
                <w:rFonts w:ascii="Times New Roman" w:hAnsi="Times New Roman"/>
              </w:rPr>
              <w:t xml:space="preserve">learn more and earn the graduate degree. </w:t>
            </w:r>
          </w:p>
          <w:sdt>
            <w:sdtPr>
              <w:rPr>
                <w:rFonts w:ascii="Times New Roman" w:hAnsi="Times New Roman" w:cs="Times New Roman"/>
                <w:color w:val="0072C7"/>
              </w:rPr>
              <w:id w:val="-1554227259"/>
              <w:placeholder>
                <w:docPart w:val="164466BC1F32445FA5D75717398A18CB"/>
              </w:placeholder>
              <w:temporary/>
              <w:showingPlcHdr/>
              <w15:appearance w15:val="hidden"/>
            </w:sdtPr>
            <w:sdtEndPr/>
            <w:sdtContent>
              <w:p w14:paraId="403F2FBF" w14:textId="77777777" w:rsidR="003D1B71" w:rsidRPr="00445F14" w:rsidRDefault="003D1B71" w:rsidP="00970AD7">
                <w:pPr>
                  <w:pStyle w:val="Heading2"/>
                  <w:rPr>
                    <w:rFonts w:ascii="Times New Roman" w:hAnsi="Times New Roman" w:cs="Times New Roman"/>
                    <w:color w:val="0072C7"/>
                  </w:rPr>
                </w:pPr>
                <w:r w:rsidRPr="00445F14">
                  <w:rPr>
                    <w:rFonts w:ascii="Times New Roman" w:hAnsi="Times New Roman" w:cs="Times New Roman"/>
                  </w:rPr>
                  <w:t>Education</w:t>
                </w:r>
              </w:p>
            </w:sdtContent>
          </w:sdt>
          <w:p w14:paraId="22763BF8" w14:textId="77777777" w:rsidR="000A2A89" w:rsidRPr="00445F14" w:rsidRDefault="000A2A89" w:rsidP="00970AD7">
            <w:pPr>
              <w:widowControl/>
              <w:autoSpaceDE/>
              <w:autoSpaceDN/>
              <w:adjustRightInd/>
              <w:textAlignment w:val="baseline"/>
              <w:rPr>
                <w:rStyle w:val="companyname"/>
                <w:rFonts w:ascii="Times New Roman" w:hAnsi="Times New Roman"/>
                <w:bdr w:val="none" w:sz="0" w:space="0" w:color="auto" w:frame="1"/>
              </w:rPr>
            </w:pPr>
            <w:r w:rsidRPr="00445F14">
              <w:rPr>
                <w:rStyle w:val="degree"/>
                <w:rFonts w:ascii="Times New Roman" w:hAnsi="Times New Roman"/>
                <w:bdr w:val="none" w:sz="0" w:space="0" w:color="auto" w:frame="1"/>
              </w:rPr>
              <w:t>Associate of Arts</w:t>
            </w:r>
            <w:r w:rsidRPr="00445F14">
              <w:rPr>
                <w:rStyle w:val="paddedline"/>
                <w:rFonts w:ascii="Times New Roman" w:hAnsi="Times New Roman"/>
                <w:bdr w:val="none" w:sz="0" w:space="0" w:color="auto" w:frame="1"/>
              </w:rPr>
              <w:t>:</w:t>
            </w:r>
            <w:r w:rsidRPr="00445F14">
              <w:rPr>
                <w:rStyle w:val="apple-converted-space"/>
                <w:rFonts w:ascii="Times New Roman" w:hAnsi="Times New Roman"/>
                <w:bdr w:val="none" w:sz="0" w:space="0" w:color="auto" w:frame="1"/>
              </w:rPr>
              <w:t> </w:t>
            </w:r>
            <w:r w:rsidRPr="00445F14">
              <w:rPr>
                <w:rStyle w:val="programline"/>
                <w:rFonts w:ascii="Times New Roman" w:hAnsi="Times New Roman"/>
                <w:bdr w:val="none" w:sz="0" w:space="0" w:color="auto" w:frame="1"/>
              </w:rPr>
              <w:t>Social Sciences</w:t>
            </w:r>
            <w:r w:rsidRPr="00445F14">
              <w:rPr>
                <w:rStyle w:val="companyname"/>
                <w:rFonts w:ascii="Times New Roman" w:hAnsi="Times New Roman"/>
                <w:bdr w:val="none" w:sz="0" w:space="0" w:color="auto" w:frame="1"/>
              </w:rPr>
              <w:t xml:space="preserve"> </w:t>
            </w:r>
          </w:p>
          <w:p w14:paraId="40EFC905" w14:textId="77777777" w:rsidR="000A2A89" w:rsidRPr="00445F14" w:rsidRDefault="000A2A89" w:rsidP="00970AD7">
            <w:pPr>
              <w:widowControl/>
              <w:autoSpaceDE/>
              <w:autoSpaceDN/>
              <w:adjustRightInd/>
              <w:textAlignment w:val="baseline"/>
              <w:rPr>
                <w:rStyle w:val="companyname"/>
                <w:rFonts w:ascii="Times New Roman" w:hAnsi="Times New Roman"/>
                <w:bdr w:val="none" w:sz="0" w:space="0" w:color="auto" w:frame="1"/>
              </w:rPr>
            </w:pPr>
            <w:r w:rsidRPr="00445F14">
              <w:rPr>
                <w:rStyle w:val="companyname"/>
                <w:rFonts w:ascii="Times New Roman" w:hAnsi="Times New Roman"/>
                <w:bdr w:val="none" w:sz="0" w:space="0" w:color="auto" w:frame="1"/>
              </w:rPr>
              <w:t>Kilgore College</w:t>
            </w:r>
          </w:p>
          <w:p w14:paraId="6FF7935F" w14:textId="38B878C2" w:rsidR="000A2A89" w:rsidRPr="00445F14" w:rsidRDefault="00B86C11" w:rsidP="00970AD7">
            <w:pPr>
              <w:widowControl/>
              <w:autoSpaceDE/>
              <w:autoSpaceDN/>
              <w:adjustRightInd/>
              <w:textAlignment w:val="baseline"/>
              <w:rPr>
                <w:rStyle w:val="dateswrapper"/>
                <w:rFonts w:ascii="Times New Roman" w:hAnsi="Times New Roman"/>
                <w:bdr w:val="none" w:sz="0" w:space="0" w:color="auto" w:frame="1"/>
              </w:rPr>
            </w:pPr>
            <w:r>
              <w:rPr>
                <w:rStyle w:val="dateswrapper"/>
                <w:rFonts w:ascii="Times New Roman" w:hAnsi="Times New Roman"/>
                <w:bdr w:val="none" w:sz="0" w:space="0" w:color="auto" w:frame="1"/>
              </w:rPr>
              <w:t xml:space="preserve">Graduated </w:t>
            </w:r>
            <w:r w:rsidR="000A2A89" w:rsidRPr="00445F14">
              <w:rPr>
                <w:rStyle w:val="dateswrapper"/>
                <w:rFonts w:ascii="Times New Roman" w:hAnsi="Times New Roman"/>
                <w:bdr w:val="none" w:sz="0" w:space="0" w:color="auto" w:frame="1"/>
              </w:rPr>
              <w:t>Aug 2019</w:t>
            </w:r>
          </w:p>
          <w:p w14:paraId="410A087F" w14:textId="5A889020" w:rsidR="000A2A89" w:rsidRPr="00445F14" w:rsidRDefault="000A2A89" w:rsidP="00970AD7">
            <w:pPr>
              <w:widowControl/>
              <w:autoSpaceDE/>
              <w:autoSpaceDN/>
              <w:adjustRightInd/>
              <w:textAlignment w:val="baseline"/>
              <w:rPr>
                <w:rStyle w:val="joblocation"/>
                <w:rFonts w:ascii="Times New Roman" w:hAnsi="Times New Roman"/>
                <w:bdr w:val="none" w:sz="0" w:space="0" w:color="auto" w:frame="1"/>
              </w:rPr>
            </w:pPr>
            <w:r w:rsidRPr="00445F14">
              <w:rPr>
                <w:rStyle w:val="joblocation"/>
                <w:rFonts w:ascii="Times New Roman" w:hAnsi="Times New Roman"/>
                <w:bdr w:val="none" w:sz="0" w:space="0" w:color="auto" w:frame="1"/>
              </w:rPr>
              <w:t>Kilgore</w:t>
            </w:r>
            <w:r w:rsidRPr="00445F14">
              <w:rPr>
                <w:rStyle w:val="paddedline"/>
                <w:rFonts w:ascii="Times New Roman" w:hAnsi="Times New Roman"/>
                <w:bdr w:val="none" w:sz="0" w:space="0" w:color="auto" w:frame="1"/>
              </w:rPr>
              <w:t>,</w:t>
            </w:r>
            <w:r w:rsidRPr="00445F14">
              <w:rPr>
                <w:rStyle w:val="apple-converted-space"/>
                <w:rFonts w:ascii="Times New Roman" w:hAnsi="Times New Roman"/>
                <w:bdr w:val="none" w:sz="0" w:space="0" w:color="auto" w:frame="1"/>
              </w:rPr>
              <w:t> </w:t>
            </w:r>
            <w:r w:rsidRPr="00445F14">
              <w:rPr>
                <w:rStyle w:val="joblocation"/>
                <w:rFonts w:ascii="Times New Roman" w:hAnsi="Times New Roman"/>
                <w:bdr w:val="none" w:sz="0" w:space="0" w:color="auto" w:frame="1"/>
              </w:rPr>
              <w:t>TX</w:t>
            </w:r>
          </w:p>
          <w:p w14:paraId="440E092C" w14:textId="77777777" w:rsidR="000A2A89" w:rsidRPr="00445F14" w:rsidRDefault="000A2A89" w:rsidP="00970AD7">
            <w:pPr>
              <w:widowControl/>
              <w:autoSpaceDE/>
              <w:autoSpaceDN/>
              <w:adjustRightInd/>
              <w:textAlignment w:val="baseline"/>
              <w:rPr>
                <w:rFonts w:ascii="Times New Roman" w:hAnsi="Times New Roman"/>
              </w:rPr>
            </w:pPr>
          </w:p>
          <w:p w14:paraId="5422EB8D" w14:textId="77777777" w:rsidR="000A2A89" w:rsidRPr="00445F14" w:rsidRDefault="000A2A89" w:rsidP="00970AD7">
            <w:pPr>
              <w:textAlignment w:val="baseline"/>
              <w:rPr>
                <w:rStyle w:val="programline"/>
                <w:rFonts w:ascii="Times New Roman" w:hAnsi="Times New Roman"/>
                <w:bdr w:val="none" w:sz="0" w:space="0" w:color="auto" w:frame="1"/>
              </w:rPr>
            </w:pPr>
            <w:r w:rsidRPr="00445F14">
              <w:rPr>
                <w:rStyle w:val="degree"/>
                <w:rFonts w:ascii="Times New Roman" w:hAnsi="Times New Roman"/>
                <w:bdr w:val="none" w:sz="0" w:space="0" w:color="auto" w:frame="1"/>
              </w:rPr>
              <w:t>Bachelor of Arts</w:t>
            </w:r>
            <w:r w:rsidRPr="00445F14">
              <w:rPr>
                <w:rStyle w:val="paddedline"/>
                <w:rFonts w:ascii="Times New Roman" w:hAnsi="Times New Roman"/>
                <w:bdr w:val="none" w:sz="0" w:space="0" w:color="auto" w:frame="1"/>
              </w:rPr>
              <w:t>:</w:t>
            </w:r>
            <w:r w:rsidRPr="00445F14">
              <w:rPr>
                <w:rStyle w:val="apple-converted-space"/>
                <w:rFonts w:ascii="Times New Roman" w:hAnsi="Times New Roman"/>
                <w:bdr w:val="none" w:sz="0" w:space="0" w:color="auto" w:frame="1"/>
              </w:rPr>
              <w:t> </w:t>
            </w:r>
            <w:r w:rsidRPr="00445F14">
              <w:rPr>
                <w:rStyle w:val="programline"/>
                <w:rFonts w:ascii="Times New Roman" w:hAnsi="Times New Roman"/>
                <w:bdr w:val="none" w:sz="0" w:space="0" w:color="auto" w:frame="1"/>
              </w:rPr>
              <w:t>Social Science, Mass Communication</w:t>
            </w:r>
          </w:p>
          <w:p w14:paraId="2F19D7E6" w14:textId="75C5197C" w:rsidR="000A2A89" w:rsidRPr="00445F14" w:rsidRDefault="000A2A89" w:rsidP="00970AD7">
            <w:pPr>
              <w:textAlignment w:val="baseline"/>
              <w:rPr>
                <w:rStyle w:val="apple-converted-space"/>
                <w:rFonts w:ascii="Times New Roman" w:hAnsi="Times New Roman"/>
                <w:bdr w:val="none" w:sz="0" w:space="0" w:color="auto" w:frame="1"/>
              </w:rPr>
            </w:pPr>
            <w:r w:rsidRPr="00445F14">
              <w:rPr>
                <w:rStyle w:val="companyname"/>
                <w:rFonts w:ascii="Times New Roman" w:hAnsi="Times New Roman"/>
                <w:bdr w:val="none" w:sz="0" w:space="0" w:color="auto" w:frame="1"/>
              </w:rPr>
              <w:t>University of Texas at Tyler</w:t>
            </w:r>
            <w:r w:rsidRPr="00445F14">
              <w:rPr>
                <w:rStyle w:val="apple-converted-space"/>
                <w:rFonts w:ascii="Times New Roman" w:hAnsi="Times New Roman"/>
                <w:bdr w:val="none" w:sz="0" w:space="0" w:color="auto" w:frame="1"/>
              </w:rPr>
              <w:t> </w:t>
            </w:r>
          </w:p>
          <w:p w14:paraId="48BDA12B" w14:textId="4C4ABC86" w:rsidR="000A2A89" w:rsidRPr="00445F14" w:rsidRDefault="00B86C11" w:rsidP="00970AD7">
            <w:pPr>
              <w:textAlignment w:val="baseline"/>
              <w:rPr>
                <w:rStyle w:val="dateswrapper"/>
                <w:rFonts w:ascii="Times New Roman" w:hAnsi="Times New Roman"/>
                <w:bdr w:val="none" w:sz="0" w:space="0" w:color="auto" w:frame="1"/>
              </w:rPr>
            </w:pPr>
            <w:r>
              <w:rPr>
                <w:rStyle w:val="xsltstaticchange"/>
              </w:rPr>
              <w:t>Graduated</w:t>
            </w:r>
            <w:r w:rsidR="000A2A89" w:rsidRPr="00445F14">
              <w:rPr>
                <w:rStyle w:val="apple-converted-space"/>
                <w:rFonts w:ascii="Times New Roman" w:hAnsi="Times New Roman"/>
                <w:bdr w:val="none" w:sz="0" w:space="0" w:color="auto" w:frame="1"/>
              </w:rPr>
              <w:t> </w:t>
            </w:r>
            <w:r w:rsidR="000A2A89" w:rsidRPr="00445F14">
              <w:rPr>
                <w:rStyle w:val="dateswrapper"/>
                <w:rFonts w:ascii="Times New Roman" w:hAnsi="Times New Roman"/>
                <w:bdr w:val="none" w:sz="0" w:space="0" w:color="auto" w:frame="1"/>
              </w:rPr>
              <w:t>Dec 2021</w:t>
            </w:r>
          </w:p>
          <w:p w14:paraId="38F4CF5F" w14:textId="256FAFF2" w:rsidR="000A2A89" w:rsidRPr="00445F14" w:rsidRDefault="000A2A89" w:rsidP="00970AD7">
            <w:pPr>
              <w:textAlignment w:val="baseline"/>
              <w:rPr>
                <w:rFonts w:ascii="Times New Roman" w:hAnsi="Times New Roman"/>
              </w:rPr>
            </w:pPr>
            <w:r w:rsidRPr="00445F14">
              <w:rPr>
                <w:rStyle w:val="joblocation"/>
                <w:rFonts w:ascii="Times New Roman" w:hAnsi="Times New Roman"/>
                <w:bdr w:val="none" w:sz="0" w:space="0" w:color="auto" w:frame="1"/>
              </w:rPr>
              <w:t>Tyler</w:t>
            </w:r>
            <w:r w:rsidRPr="00445F14">
              <w:rPr>
                <w:rStyle w:val="paddedline"/>
                <w:rFonts w:ascii="Times New Roman" w:hAnsi="Times New Roman"/>
                <w:bdr w:val="none" w:sz="0" w:space="0" w:color="auto" w:frame="1"/>
              </w:rPr>
              <w:t>,</w:t>
            </w:r>
            <w:r w:rsidRPr="00445F14">
              <w:rPr>
                <w:rStyle w:val="apple-converted-space"/>
                <w:rFonts w:ascii="Times New Roman" w:hAnsi="Times New Roman"/>
                <w:bdr w:val="none" w:sz="0" w:space="0" w:color="auto" w:frame="1"/>
              </w:rPr>
              <w:t> </w:t>
            </w:r>
            <w:r w:rsidRPr="00445F14">
              <w:rPr>
                <w:rStyle w:val="joblocation"/>
                <w:rFonts w:ascii="Times New Roman" w:hAnsi="Times New Roman"/>
                <w:bdr w:val="none" w:sz="0" w:space="0" w:color="auto" w:frame="1"/>
              </w:rPr>
              <w:t>TX</w:t>
            </w:r>
          </w:p>
          <w:p w14:paraId="22C4442F" w14:textId="77777777" w:rsidR="000A2A89" w:rsidRPr="00445F14" w:rsidRDefault="000A2A89" w:rsidP="00970AD7">
            <w:pPr>
              <w:rPr>
                <w:rFonts w:ascii="Times New Roman" w:hAnsi="Times New Roman"/>
              </w:rPr>
            </w:pPr>
          </w:p>
          <w:p w14:paraId="4CC4F3C2" w14:textId="78692CEC" w:rsidR="003D1B71" w:rsidRPr="00445F14" w:rsidRDefault="000A2A89" w:rsidP="00970AD7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  <w:r w:rsidRPr="00445F14">
              <w:rPr>
                <w:rFonts w:ascii="Times New Roman" w:hAnsi="Times New Roman" w:cs="Times New Roman"/>
                <w:color w:val="0072C7"/>
              </w:rPr>
              <w:t>Experience</w:t>
            </w:r>
          </w:p>
          <w:p w14:paraId="75ED5BF5" w14:textId="2DEDBA85" w:rsidR="00586DE7" w:rsidRPr="00445F14" w:rsidRDefault="00586DE7" w:rsidP="00970AD7">
            <w:pPr>
              <w:rPr>
                <w:rFonts w:ascii="Times New Roman" w:hAnsi="Times New Roman"/>
              </w:rPr>
            </w:pPr>
          </w:p>
          <w:p w14:paraId="287FA66B" w14:textId="06EF5626" w:rsidR="00586DE7" w:rsidRPr="00445F14" w:rsidRDefault="00586DE7" w:rsidP="00970AD7">
            <w:pPr>
              <w:widowControl/>
              <w:autoSpaceDE/>
              <w:autoSpaceDN/>
              <w:adjustRightInd/>
              <w:textAlignment w:val="baseline"/>
              <w:rPr>
                <w:rFonts w:ascii="Times New Roman" w:hAnsi="Times New Roman"/>
                <w:color w:val="464C50"/>
                <w:bdr w:val="none" w:sz="0" w:space="0" w:color="auto" w:frame="1"/>
              </w:rPr>
            </w:pPr>
            <w:r w:rsidRPr="00445F14">
              <w:rPr>
                <w:rFonts w:ascii="Times New Roman" w:hAnsi="Times New Roman"/>
                <w:color w:val="464C50"/>
                <w:bdr w:val="none" w:sz="0" w:space="0" w:color="auto" w:frame="1"/>
              </w:rPr>
              <w:t xml:space="preserve">Kilgore College </w:t>
            </w:r>
            <w:r w:rsidR="00CD734D">
              <w:rPr>
                <w:rFonts w:ascii="Times New Roman" w:hAnsi="Times New Roman"/>
                <w:color w:val="464C50"/>
                <w:bdr w:val="none" w:sz="0" w:space="0" w:color="auto" w:frame="1"/>
              </w:rPr>
              <w:t>(</w:t>
            </w:r>
            <w:r w:rsidRPr="00445F14">
              <w:rPr>
                <w:rFonts w:ascii="Times New Roman" w:hAnsi="Times New Roman"/>
                <w:color w:val="464C50"/>
                <w:bdr w:val="none" w:sz="0" w:space="0" w:color="auto" w:frame="1"/>
              </w:rPr>
              <w:t>Lab assistant</w:t>
            </w:r>
            <w:r w:rsidR="00CD734D">
              <w:rPr>
                <w:rFonts w:ascii="Times New Roman" w:hAnsi="Times New Roman"/>
                <w:color w:val="464C50"/>
                <w:bdr w:val="none" w:sz="0" w:space="0" w:color="auto" w:frame="1"/>
              </w:rPr>
              <w:t>)</w:t>
            </w:r>
          </w:p>
          <w:p w14:paraId="44200CE5" w14:textId="77777777" w:rsidR="00586DE7" w:rsidRPr="00445F14" w:rsidRDefault="00586DE7" w:rsidP="00970AD7">
            <w:pPr>
              <w:widowControl/>
              <w:autoSpaceDE/>
              <w:autoSpaceDN/>
              <w:adjustRightInd/>
              <w:textAlignment w:val="baseline"/>
              <w:rPr>
                <w:rFonts w:ascii="Times New Roman" w:hAnsi="Times New Roman"/>
                <w:color w:val="464C50"/>
                <w:bdr w:val="none" w:sz="0" w:space="0" w:color="auto" w:frame="1"/>
              </w:rPr>
            </w:pPr>
            <w:r w:rsidRPr="00445F14">
              <w:rPr>
                <w:rFonts w:ascii="Times New Roman" w:hAnsi="Times New Roman"/>
                <w:color w:val="464C50"/>
                <w:bdr w:val="none" w:sz="0" w:space="0" w:color="auto" w:frame="1"/>
              </w:rPr>
              <w:t>Kilgore, TX</w:t>
            </w:r>
          </w:p>
          <w:p w14:paraId="1C9B859C" w14:textId="77777777" w:rsidR="00586DE7" w:rsidRPr="00445F14" w:rsidRDefault="00586DE7" w:rsidP="00970AD7">
            <w:pPr>
              <w:widowControl/>
              <w:autoSpaceDE/>
              <w:autoSpaceDN/>
              <w:adjustRightInd/>
              <w:textAlignment w:val="baseline"/>
              <w:rPr>
                <w:rFonts w:ascii="Times New Roman" w:hAnsi="Times New Roman"/>
                <w:color w:val="464C50"/>
                <w:bdr w:val="none" w:sz="0" w:space="0" w:color="auto" w:frame="1"/>
              </w:rPr>
            </w:pPr>
          </w:p>
          <w:p w14:paraId="35B1C838" w14:textId="1CE4CD6A" w:rsidR="00586DE7" w:rsidRPr="00445F14" w:rsidRDefault="00586DE7" w:rsidP="00970AD7">
            <w:pPr>
              <w:widowControl/>
              <w:autoSpaceDE/>
              <w:autoSpaceDN/>
              <w:adjustRightInd/>
              <w:rPr>
                <w:rStyle w:val="companyname"/>
                <w:rFonts w:ascii="Times New Roman" w:hAnsi="Times New Roman"/>
                <w:color w:val="464C50"/>
                <w:bdr w:val="none" w:sz="0" w:space="0" w:color="auto" w:frame="1"/>
              </w:rPr>
            </w:pPr>
            <w:r w:rsidRPr="00445F14">
              <w:rPr>
                <w:rStyle w:val="companyname"/>
                <w:rFonts w:ascii="Times New Roman" w:hAnsi="Times New Roman"/>
                <w:color w:val="464C50"/>
                <w:bdr w:val="none" w:sz="0" w:space="0" w:color="auto" w:frame="1"/>
              </w:rPr>
              <w:t>Kilgore College, Kilgore Texas February 2018 to August 2019</w:t>
            </w:r>
          </w:p>
          <w:p w14:paraId="10A90D43" w14:textId="77777777" w:rsidR="00586DE7" w:rsidRPr="00445F14" w:rsidRDefault="00586DE7" w:rsidP="00970AD7">
            <w:pPr>
              <w:widowControl/>
              <w:autoSpaceDE/>
              <w:autoSpaceDN/>
              <w:adjustRightInd/>
              <w:rPr>
                <w:rFonts w:ascii="Times New Roman" w:hAnsi="Times New Roman"/>
                <w:color w:val="464C50"/>
                <w:bdr w:val="none" w:sz="0" w:space="0" w:color="auto" w:frame="1"/>
              </w:rPr>
            </w:pPr>
          </w:p>
          <w:p w14:paraId="005AE031" w14:textId="406E8E32" w:rsidR="00586DE7" w:rsidRPr="00445F14" w:rsidRDefault="00586DE7" w:rsidP="00970AD7">
            <w:pPr>
              <w:widowControl/>
              <w:autoSpaceDE/>
              <w:autoSpaceDN/>
              <w:adjustRightInd/>
              <w:textAlignment w:val="baseline"/>
              <w:rPr>
                <w:rFonts w:ascii="Times New Roman" w:hAnsi="Times New Roman"/>
                <w:color w:val="464C50"/>
                <w:bdr w:val="none" w:sz="0" w:space="0" w:color="auto" w:frame="1"/>
              </w:rPr>
            </w:pPr>
            <w:r w:rsidRPr="00445F14">
              <w:rPr>
                <w:rFonts w:ascii="Times New Roman" w:hAnsi="Times New Roman"/>
                <w:color w:val="464C50"/>
                <w:bdr w:val="none" w:sz="0" w:space="0" w:color="auto" w:frame="1"/>
              </w:rPr>
              <w:t xml:space="preserve"> Mass communication lab assistant </w:t>
            </w:r>
          </w:p>
          <w:p w14:paraId="39577518" w14:textId="77777777" w:rsidR="00586DE7" w:rsidRPr="00445F14" w:rsidRDefault="00586DE7" w:rsidP="00970AD7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adjustRightInd/>
              <w:textAlignment w:val="baseline"/>
              <w:rPr>
                <w:rFonts w:ascii="Times New Roman" w:hAnsi="Times New Roman"/>
                <w:color w:val="464C50"/>
                <w:bdr w:val="none" w:sz="0" w:space="0" w:color="auto" w:frame="1"/>
              </w:rPr>
            </w:pPr>
            <w:r w:rsidRPr="00445F14">
              <w:rPr>
                <w:rFonts w:ascii="Times New Roman" w:hAnsi="Times New Roman"/>
                <w:color w:val="464C50"/>
                <w:bdr w:val="none" w:sz="0" w:space="0" w:color="auto" w:frame="1"/>
              </w:rPr>
              <w:t>Help professor to start up the in-person or virtual class, keep track and monitor the computers, CCTV’s, projector etc.</w:t>
            </w:r>
          </w:p>
          <w:p w14:paraId="6B33E386" w14:textId="77777777" w:rsidR="00586DE7" w:rsidRPr="00445F14" w:rsidRDefault="00586DE7" w:rsidP="00970AD7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adjustRightInd/>
              <w:textAlignment w:val="baseline"/>
              <w:rPr>
                <w:rFonts w:ascii="Times New Roman" w:hAnsi="Times New Roman"/>
                <w:color w:val="464C50"/>
                <w:bdr w:val="none" w:sz="0" w:space="0" w:color="auto" w:frame="1"/>
              </w:rPr>
            </w:pPr>
            <w:r w:rsidRPr="00445F14">
              <w:rPr>
                <w:rFonts w:ascii="Times New Roman" w:hAnsi="Times New Roman"/>
                <w:color w:val="464C50"/>
                <w:bdr w:val="none" w:sz="0" w:space="0" w:color="auto" w:frame="1"/>
              </w:rPr>
              <w:t xml:space="preserve">Assist students with lab related questions and queries. </w:t>
            </w:r>
          </w:p>
          <w:p w14:paraId="40AC70AF" w14:textId="77777777" w:rsidR="00586DE7" w:rsidRPr="00445F14" w:rsidRDefault="00586DE7" w:rsidP="00970AD7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adjustRightInd/>
              <w:textAlignment w:val="baseline"/>
              <w:rPr>
                <w:rFonts w:ascii="Times New Roman" w:hAnsi="Times New Roman"/>
                <w:color w:val="464C50"/>
                <w:bdr w:val="none" w:sz="0" w:space="0" w:color="auto" w:frame="1"/>
              </w:rPr>
            </w:pPr>
            <w:r w:rsidRPr="00445F14">
              <w:rPr>
                <w:rFonts w:ascii="Times New Roman" w:hAnsi="Times New Roman"/>
                <w:color w:val="464C50"/>
                <w:bdr w:val="none" w:sz="0" w:space="0" w:color="auto" w:frame="1"/>
              </w:rPr>
              <w:t xml:space="preserve">Try and help learners (Students) solve problems while using various adobe software. </w:t>
            </w:r>
          </w:p>
          <w:p w14:paraId="326BBDB8" w14:textId="77777777" w:rsidR="00586DE7" w:rsidRPr="00445F14" w:rsidRDefault="00586DE7" w:rsidP="00970AD7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adjustRightInd/>
              <w:textAlignment w:val="baseline"/>
              <w:rPr>
                <w:rFonts w:ascii="Times New Roman" w:hAnsi="Times New Roman"/>
                <w:color w:val="464C50"/>
                <w:bdr w:val="none" w:sz="0" w:space="0" w:color="auto" w:frame="1"/>
              </w:rPr>
            </w:pPr>
            <w:r w:rsidRPr="00445F14">
              <w:rPr>
                <w:rFonts w:ascii="Times New Roman" w:hAnsi="Times New Roman"/>
                <w:color w:val="464C50"/>
                <w:bdr w:val="none" w:sz="0" w:space="0" w:color="auto" w:frame="1"/>
              </w:rPr>
              <w:lastRenderedPageBreak/>
              <w:t xml:space="preserve">Keep the area clean, open and close the lab depending on hours and organize everything accordingly to what is easy for everyone. </w:t>
            </w:r>
          </w:p>
          <w:p w14:paraId="1419452E" w14:textId="77777777" w:rsidR="00586DE7" w:rsidRPr="00445F14" w:rsidRDefault="00586DE7" w:rsidP="00970AD7">
            <w:pPr>
              <w:rPr>
                <w:rFonts w:ascii="Times New Roman" w:hAnsi="Times New Roman"/>
              </w:rPr>
            </w:pPr>
          </w:p>
          <w:p w14:paraId="7488E9C2" w14:textId="77777777" w:rsidR="000A2A89" w:rsidRPr="00445F14" w:rsidRDefault="000A2A89" w:rsidP="00970AD7">
            <w:pPr>
              <w:widowControl/>
              <w:autoSpaceDE/>
              <w:autoSpaceDN/>
              <w:adjustRightInd/>
              <w:rPr>
                <w:rStyle w:val="joblocation"/>
                <w:rFonts w:ascii="Times New Roman" w:hAnsi="Times New Roman"/>
                <w:color w:val="464C50"/>
                <w:bdr w:val="none" w:sz="0" w:space="0" w:color="auto" w:frame="1"/>
              </w:rPr>
            </w:pPr>
            <w:r w:rsidRPr="00445F14">
              <w:rPr>
                <w:rStyle w:val="jobtitle"/>
                <w:rFonts w:ascii="Times New Roman" w:hAnsi="Times New Roman"/>
                <w:color w:val="464C50"/>
                <w:bdr w:val="none" w:sz="0" w:space="0" w:color="auto" w:frame="1"/>
              </w:rPr>
              <w:t>University Center Front Desk</w:t>
            </w:r>
            <w:r w:rsidRPr="00445F14">
              <w:rPr>
                <w:rFonts w:ascii="Times New Roman" w:hAnsi="Times New Roman"/>
                <w:color w:val="464C50"/>
                <w:bdr w:val="none" w:sz="0" w:space="0" w:color="auto" w:frame="1"/>
              </w:rPr>
              <w:br/>
            </w:r>
            <w:r w:rsidRPr="00445F14">
              <w:rPr>
                <w:rStyle w:val="joblocation"/>
                <w:rFonts w:ascii="Times New Roman" w:hAnsi="Times New Roman"/>
                <w:color w:val="464C50"/>
                <w:bdr w:val="none" w:sz="0" w:space="0" w:color="auto" w:frame="1"/>
              </w:rPr>
              <w:t>Tyler</w:t>
            </w:r>
            <w:r w:rsidRPr="00445F14">
              <w:rPr>
                <w:rStyle w:val="paddedline"/>
                <w:rFonts w:ascii="Times New Roman" w:hAnsi="Times New Roman"/>
                <w:color w:val="464C50"/>
                <w:bdr w:val="none" w:sz="0" w:space="0" w:color="auto" w:frame="1"/>
              </w:rPr>
              <w:t>,</w:t>
            </w:r>
            <w:r w:rsidRPr="00445F14">
              <w:rPr>
                <w:rStyle w:val="apple-converted-space"/>
                <w:rFonts w:ascii="Times New Roman" w:hAnsi="Times New Roman"/>
                <w:color w:val="464C50"/>
                <w:bdr w:val="none" w:sz="0" w:space="0" w:color="auto" w:frame="1"/>
              </w:rPr>
              <w:t> </w:t>
            </w:r>
            <w:r w:rsidRPr="00445F14">
              <w:rPr>
                <w:rStyle w:val="joblocation"/>
                <w:rFonts w:ascii="Times New Roman" w:hAnsi="Times New Roman"/>
                <w:color w:val="464C50"/>
                <w:bdr w:val="none" w:sz="0" w:space="0" w:color="auto" w:frame="1"/>
              </w:rPr>
              <w:t>TX</w:t>
            </w:r>
          </w:p>
          <w:p w14:paraId="57F87625" w14:textId="04B02505" w:rsidR="000A2A89" w:rsidRPr="00445F14" w:rsidRDefault="000A2A89" w:rsidP="00970AD7">
            <w:pPr>
              <w:widowControl/>
              <w:autoSpaceDE/>
              <w:autoSpaceDN/>
              <w:adjustRightInd/>
              <w:rPr>
                <w:rStyle w:val="jobline"/>
                <w:rFonts w:ascii="Times New Roman" w:hAnsi="Times New Roman"/>
                <w:color w:val="464C50"/>
                <w:bdr w:val="none" w:sz="0" w:space="0" w:color="auto" w:frame="1"/>
              </w:rPr>
            </w:pPr>
            <w:r w:rsidRPr="00445F14">
              <w:rPr>
                <w:rStyle w:val="companyname"/>
                <w:rFonts w:ascii="Times New Roman" w:hAnsi="Times New Roman"/>
                <w:color w:val="464C50"/>
                <w:bdr w:val="none" w:sz="0" w:space="0" w:color="auto" w:frame="1"/>
              </w:rPr>
              <w:t>University of Texas at Tyler</w:t>
            </w:r>
            <w:r w:rsidRPr="00445F14">
              <w:rPr>
                <w:rStyle w:val="paddedline"/>
                <w:rFonts w:ascii="Times New Roman" w:hAnsi="Times New Roman"/>
                <w:color w:val="464C50"/>
                <w:bdr w:val="none" w:sz="0" w:space="0" w:color="auto" w:frame="1"/>
              </w:rPr>
              <w:t>/</w:t>
            </w:r>
            <w:r w:rsidRPr="00445F14">
              <w:rPr>
                <w:rStyle w:val="apple-converted-space"/>
                <w:rFonts w:ascii="Times New Roman" w:hAnsi="Times New Roman"/>
                <w:color w:val="464C50"/>
                <w:bdr w:val="none" w:sz="0" w:space="0" w:color="auto" w:frame="1"/>
              </w:rPr>
              <w:t> </w:t>
            </w:r>
            <w:r w:rsidRPr="00445F14">
              <w:rPr>
                <w:rStyle w:val="jobdates"/>
                <w:rFonts w:ascii="Times New Roman" w:hAnsi="Times New Roman"/>
                <w:color w:val="464C50"/>
                <w:bdr w:val="none" w:sz="0" w:space="0" w:color="auto" w:frame="1"/>
              </w:rPr>
              <w:t>Jan 2020</w:t>
            </w:r>
            <w:r w:rsidRPr="00445F14">
              <w:rPr>
                <w:rStyle w:val="apple-converted-space"/>
                <w:rFonts w:ascii="Times New Roman" w:hAnsi="Times New Roman"/>
                <w:color w:val="464C50"/>
                <w:bdr w:val="none" w:sz="0" w:space="0" w:color="auto" w:frame="1"/>
              </w:rPr>
              <w:t> </w:t>
            </w:r>
            <w:r w:rsidRPr="00445F14">
              <w:rPr>
                <w:rStyle w:val="dateswrapper"/>
                <w:rFonts w:ascii="Times New Roman" w:hAnsi="Times New Roman"/>
                <w:color w:val="464C50"/>
                <w:bdr w:val="none" w:sz="0" w:space="0" w:color="auto" w:frame="1"/>
              </w:rPr>
              <w:t>to</w:t>
            </w:r>
            <w:r w:rsidRPr="00445F14">
              <w:rPr>
                <w:rStyle w:val="apple-converted-space"/>
                <w:rFonts w:ascii="Times New Roman" w:hAnsi="Times New Roman"/>
                <w:color w:val="464C50"/>
                <w:bdr w:val="none" w:sz="0" w:space="0" w:color="auto" w:frame="1"/>
              </w:rPr>
              <w:t> </w:t>
            </w:r>
            <w:r w:rsidRPr="00445F14">
              <w:rPr>
                <w:rStyle w:val="jobdates"/>
                <w:rFonts w:ascii="Times New Roman" w:hAnsi="Times New Roman"/>
                <w:color w:val="464C50"/>
                <w:bdr w:val="none" w:sz="0" w:space="0" w:color="auto" w:frame="1"/>
              </w:rPr>
              <w:t>Oct 2020</w:t>
            </w:r>
          </w:p>
          <w:p w14:paraId="71D9526A" w14:textId="77777777" w:rsidR="000A2A89" w:rsidRPr="00445F14" w:rsidRDefault="000A2A89" w:rsidP="00970AD7">
            <w:pPr>
              <w:widowControl/>
              <w:numPr>
                <w:ilvl w:val="0"/>
                <w:numId w:val="4"/>
              </w:numPr>
              <w:autoSpaceDE/>
              <w:autoSpaceDN/>
              <w:adjustRightInd/>
              <w:ind w:left="1155"/>
              <w:textAlignment w:val="baseline"/>
              <w:rPr>
                <w:rFonts w:ascii="Times New Roman" w:hAnsi="Times New Roman"/>
                <w:sz w:val="36"/>
                <w:szCs w:val="36"/>
              </w:rPr>
            </w:pPr>
            <w:r w:rsidRPr="00445F14">
              <w:rPr>
                <w:rFonts w:ascii="Times New Roman" w:hAnsi="Times New Roman"/>
                <w:color w:val="464C50"/>
                <w:bdr w:val="none" w:sz="0" w:space="0" w:color="auto" w:frame="1"/>
              </w:rPr>
              <w:t>Welcomed patrons to front desk and engaged in friendly conversations while conducting check-in process.</w:t>
            </w:r>
          </w:p>
          <w:p w14:paraId="393B98B4" w14:textId="77777777" w:rsidR="000A2A89" w:rsidRPr="00445F14" w:rsidRDefault="000A2A89" w:rsidP="00970AD7">
            <w:pPr>
              <w:widowControl/>
              <w:numPr>
                <w:ilvl w:val="0"/>
                <w:numId w:val="4"/>
              </w:numPr>
              <w:autoSpaceDE/>
              <w:autoSpaceDN/>
              <w:adjustRightInd/>
              <w:ind w:left="1155"/>
              <w:textAlignment w:val="baseline"/>
              <w:rPr>
                <w:rFonts w:ascii="Times New Roman" w:hAnsi="Times New Roman"/>
                <w:color w:val="464C50"/>
                <w:bdr w:val="none" w:sz="0" w:space="0" w:color="auto" w:frame="1"/>
              </w:rPr>
            </w:pPr>
            <w:r w:rsidRPr="00445F14">
              <w:rPr>
                <w:rFonts w:ascii="Times New Roman" w:hAnsi="Times New Roman"/>
                <w:color w:val="464C50"/>
                <w:bdr w:val="none" w:sz="0" w:space="0" w:color="auto" w:frame="1"/>
              </w:rPr>
              <w:t>Input customer data into reservation software and made immediate updates to reflect room changes.</w:t>
            </w:r>
          </w:p>
          <w:p w14:paraId="3E5E1652" w14:textId="77777777" w:rsidR="000A2A89" w:rsidRPr="00445F14" w:rsidRDefault="000A2A89" w:rsidP="00970AD7">
            <w:pPr>
              <w:widowControl/>
              <w:numPr>
                <w:ilvl w:val="0"/>
                <w:numId w:val="4"/>
              </w:numPr>
              <w:autoSpaceDE/>
              <w:autoSpaceDN/>
              <w:adjustRightInd/>
              <w:ind w:left="1155"/>
              <w:textAlignment w:val="baseline"/>
              <w:rPr>
                <w:rFonts w:ascii="Times New Roman" w:hAnsi="Times New Roman"/>
                <w:color w:val="464C50"/>
                <w:bdr w:val="none" w:sz="0" w:space="0" w:color="auto" w:frame="1"/>
              </w:rPr>
            </w:pPr>
            <w:r w:rsidRPr="00445F14">
              <w:rPr>
                <w:rFonts w:ascii="Times New Roman" w:hAnsi="Times New Roman"/>
                <w:color w:val="464C50"/>
                <w:bdr w:val="none" w:sz="0" w:space="0" w:color="auto" w:frame="1"/>
              </w:rPr>
              <w:t>Maintained office safety by screening visitors, updating logs and issuing temporary passes.</w:t>
            </w:r>
          </w:p>
          <w:p w14:paraId="739C5031" w14:textId="0251F30E" w:rsidR="00850C1C" w:rsidRPr="00445F14" w:rsidRDefault="000A2A89" w:rsidP="00970AD7">
            <w:pPr>
              <w:widowControl/>
              <w:numPr>
                <w:ilvl w:val="0"/>
                <w:numId w:val="4"/>
              </w:numPr>
              <w:autoSpaceDE/>
              <w:autoSpaceDN/>
              <w:adjustRightInd/>
              <w:ind w:left="1155"/>
              <w:textAlignment w:val="baseline"/>
              <w:rPr>
                <w:rFonts w:ascii="Times New Roman" w:hAnsi="Times New Roman"/>
                <w:color w:val="464C50"/>
                <w:bdr w:val="none" w:sz="0" w:space="0" w:color="auto" w:frame="1"/>
              </w:rPr>
            </w:pPr>
            <w:r w:rsidRPr="00445F14">
              <w:rPr>
                <w:rFonts w:ascii="Times New Roman" w:hAnsi="Times New Roman"/>
                <w:color w:val="464C50"/>
                <w:bdr w:val="none" w:sz="0" w:space="0" w:color="auto" w:frame="1"/>
              </w:rPr>
              <w:t>Greeted customers, answered general questions and directed to appropriate locations.</w:t>
            </w:r>
          </w:p>
          <w:p w14:paraId="7FD082D9" w14:textId="77777777" w:rsidR="00850C1C" w:rsidRPr="00445F14" w:rsidRDefault="00850C1C" w:rsidP="00970AD7">
            <w:pPr>
              <w:widowControl/>
              <w:autoSpaceDE/>
              <w:autoSpaceDN/>
              <w:adjustRightInd/>
              <w:textAlignment w:val="baseline"/>
              <w:rPr>
                <w:rFonts w:ascii="Times New Roman" w:hAnsi="Times New Roman"/>
                <w:color w:val="464C50"/>
                <w:bdr w:val="none" w:sz="0" w:space="0" w:color="auto" w:frame="1"/>
              </w:rPr>
            </w:pPr>
          </w:p>
          <w:p w14:paraId="2BFE2C44" w14:textId="1E4C4C39" w:rsidR="003D1B71" w:rsidRPr="00445F14" w:rsidRDefault="00645DD5" w:rsidP="00970AD7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  <w:r w:rsidRPr="00445F14">
              <w:rPr>
                <w:rFonts w:ascii="Times New Roman" w:hAnsi="Times New Roman" w:cs="Times New Roman"/>
                <w:color w:val="0072C7"/>
              </w:rPr>
              <w:t>Skills</w:t>
            </w:r>
            <w:r w:rsidR="000A2A89" w:rsidRPr="00445F14">
              <w:rPr>
                <w:rFonts w:ascii="Times New Roman" w:hAnsi="Times New Roman" w:cs="Times New Roman"/>
                <w:color w:val="0072C7"/>
              </w:rPr>
              <w:t xml:space="preserve">  </w:t>
            </w:r>
          </w:p>
          <w:p w14:paraId="5F8A06B0" w14:textId="610411D0" w:rsidR="000A2A89" w:rsidRPr="00445F14" w:rsidRDefault="000A2A89" w:rsidP="00970AD7">
            <w:pPr>
              <w:widowControl/>
              <w:numPr>
                <w:ilvl w:val="0"/>
                <w:numId w:val="5"/>
              </w:numPr>
              <w:autoSpaceDE/>
              <w:autoSpaceDN/>
              <w:adjustRightInd/>
              <w:ind w:left="1155"/>
              <w:textAlignment w:val="baseline"/>
              <w:rPr>
                <w:rFonts w:ascii="Times New Roman" w:hAnsi="Times New Roman"/>
                <w:color w:val="464C50"/>
              </w:rPr>
            </w:pPr>
            <w:r w:rsidRPr="00445F14">
              <w:rPr>
                <w:rFonts w:ascii="Times New Roman" w:hAnsi="Times New Roman"/>
                <w:color w:val="464C50"/>
              </w:rPr>
              <w:t xml:space="preserve">Oral and writing communication </w:t>
            </w:r>
          </w:p>
          <w:p w14:paraId="4D2F8273" w14:textId="77777777" w:rsidR="000A2A89" w:rsidRPr="00445F14" w:rsidRDefault="000A2A89" w:rsidP="00970AD7">
            <w:pPr>
              <w:widowControl/>
              <w:numPr>
                <w:ilvl w:val="0"/>
                <w:numId w:val="5"/>
              </w:numPr>
              <w:autoSpaceDE/>
              <w:autoSpaceDN/>
              <w:adjustRightInd/>
              <w:ind w:left="1155"/>
              <w:textAlignment w:val="baseline"/>
              <w:rPr>
                <w:rFonts w:ascii="Times New Roman" w:hAnsi="Times New Roman"/>
                <w:color w:val="464C50"/>
              </w:rPr>
            </w:pPr>
            <w:r w:rsidRPr="00445F14">
              <w:rPr>
                <w:rFonts w:ascii="Times New Roman" w:hAnsi="Times New Roman"/>
                <w:color w:val="464C50"/>
              </w:rPr>
              <w:t>Correspondence typing</w:t>
            </w:r>
          </w:p>
          <w:p w14:paraId="32AC60ED" w14:textId="77777777" w:rsidR="000A2A89" w:rsidRPr="00445F14" w:rsidRDefault="000A2A89" w:rsidP="00970AD7">
            <w:pPr>
              <w:widowControl/>
              <w:numPr>
                <w:ilvl w:val="0"/>
                <w:numId w:val="5"/>
              </w:numPr>
              <w:autoSpaceDE/>
              <w:autoSpaceDN/>
              <w:adjustRightInd/>
              <w:ind w:left="1155"/>
              <w:textAlignment w:val="baseline"/>
              <w:rPr>
                <w:rFonts w:ascii="Times New Roman" w:hAnsi="Times New Roman"/>
                <w:color w:val="464C50"/>
              </w:rPr>
            </w:pPr>
            <w:r w:rsidRPr="00445F14">
              <w:rPr>
                <w:rFonts w:ascii="Times New Roman" w:hAnsi="Times New Roman"/>
                <w:color w:val="464C50"/>
              </w:rPr>
              <w:t>Technologically savvy</w:t>
            </w:r>
          </w:p>
          <w:p w14:paraId="1A0F3433" w14:textId="77777777" w:rsidR="000A2A89" w:rsidRPr="00445F14" w:rsidRDefault="000A2A89" w:rsidP="00970AD7">
            <w:pPr>
              <w:widowControl/>
              <w:numPr>
                <w:ilvl w:val="0"/>
                <w:numId w:val="5"/>
              </w:numPr>
              <w:autoSpaceDE/>
              <w:autoSpaceDN/>
              <w:adjustRightInd/>
              <w:ind w:left="1155"/>
              <w:textAlignment w:val="baseline"/>
              <w:rPr>
                <w:rFonts w:ascii="Times New Roman" w:hAnsi="Times New Roman"/>
                <w:color w:val="464C50"/>
              </w:rPr>
            </w:pPr>
            <w:r w:rsidRPr="00445F14">
              <w:rPr>
                <w:rFonts w:ascii="Times New Roman" w:hAnsi="Times New Roman"/>
                <w:color w:val="464C50"/>
              </w:rPr>
              <w:t>Microsoft Office</w:t>
            </w:r>
          </w:p>
          <w:p w14:paraId="11BCFBD4" w14:textId="45338BAD" w:rsidR="000A2A89" w:rsidRPr="00445F14" w:rsidRDefault="000A2A89" w:rsidP="00970AD7">
            <w:pPr>
              <w:widowControl/>
              <w:numPr>
                <w:ilvl w:val="0"/>
                <w:numId w:val="5"/>
              </w:numPr>
              <w:autoSpaceDE/>
              <w:autoSpaceDN/>
              <w:adjustRightInd/>
              <w:ind w:left="1155"/>
              <w:textAlignment w:val="baseline"/>
              <w:rPr>
                <w:rFonts w:ascii="Times New Roman" w:hAnsi="Times New Roman"/>
                <w:color w:val="464C50"/>
              </w:rPr>
            </w:pPr>
            <w:r w:rsidRPr="00445F14">
              <w:rPr>
                <w:rFonts w:ascii="Times New Roman" w:hAnsi="Times New Roman"/>
                <w:color w:val="464C50"/>
              </w:rPr>
              <w:t>Adobe Creative Suite Applications</w:t>
            </w:r>
          </w:p>
          <w:tbl>
            <w:tblPr>
              <w:tblW w:w="577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75"/>
            </w:tblGrid>
            <w:tr w:rsidR="000A2A89" w:rsidRPr="00445F14" w14:paraId="1AB71A8C" w14:textId="77777777" w:rsidTr="000A2A89">
              <w:tc>
                <w:tcPr>
                  <w:tcW w:w="2888" w:type="dxa"/>
                  <w:tcBorders>
                    <w:top w:val="nil"/>
                    <w:left w:val="single" w:sz="6" w:space="0" w:color="FEFDFD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1A15BA00" w14:textId="77777777" w:rsidR="000A2A89" w:rsidRPr="00445F14" w:rsidRDefault="000A2A89" w:rsidP="00B83AE4">
                  <w:pPr>
                    <w:framePr w:hSpace="180" w:wrap="around" w:hAnchor="margin" w:y="405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adjustRightInd/>
                    <w:spacing w:line="240" w:lineRule="atLeast"/>
                    <w:ind w:left="1155"/>
                    <w:textAlignment w:val="baseline"/>
                    <w:rPr>
                      <w:rFonts w:ascii="Times New Roman" w:hAnsi="Times New Roman"/>
                    </w:rPr>
                  </w:pPr>
                  <w:r w:rsidRPr="00445F14">
                    <w:rPr>
                      <w:rFonts w:ascii="Times New Roman" w:hAnsi="Times New Roman"/>
                    </w:rPr>
                    <w:t>Organizational skills</w:t>
                  </w:r>
                </w:p>
                <w:p w14:paraId="4E8D5E80" w14:textId="77777777" w:rsidR="000A2A89" w:rsidRPr="00445F14" w:rsidRDefault="000A2A89" w:rsidP="00B83AE4">
                  <w:pPr>
                    <w:framePr w:hSpace="180" w:wrap="around" w:hAnchor="margin" w:y="405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adjustRightInd/>
                    <w:spacing w:line="240" w:lineRule="atLeast"/>
                    <w:ind w:left="1155"/>
                    <w:textAlignment w:val="baseline"/>
                    <w:rPr>
                      <w:rFonts w:ascii="Times New Roman" w:hAnsi="Times New Roman"/>
                    </w:rPr>
                  </w:pPr>
                  <w:r w:rsidRPr="00445F14">
                    <w:rPr>
                      <w:rFonts w:ascii="Times New Roman" w:hAnsi="Times New Roman"/>
                    </w:rPr>
                    <w:t>Friendly, positive attitude</w:t>
                  </w:r>
                </w:p>
                <w:p w14:paraId="206F3FCD" w14:textId="77777777" w:rsidR="000A2A89" w:rsidRPr="00445F14" w:rsidRDefault="000A2A89" w:rsidP="00B83AE4">
                  <w:pPr>
                    <w:framePr w:hSpace="180" w:wrap="around" w:hAnchor="margin" w:y="405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adjustRightInd/>
                    <w:spacing w:line="240" w:lineRule="atLeast"/>
                    <w:ind w:left="1155"/>
                    <w:textAlignment w:val="baseline"/>
                    <w:rPr>
                      <w:rFonts w:ascii="Times New Roman" w:hAnsi="Times New Roman"/>
                    </w:rPr>
                  </w:pPr>
                  <w:r w:rsidRPr="00445F14">
                    <w:rPr>
                      <w:rFonts w:ascii="Times New Roman" w:hAnsi="Times New Roman"/>
                    </w:rPr>
                    <w:t>Digital media, graphic designing skills</w:t>
                  </w:r>
                </w:p>
                <w:p w14:paraId="66EF5324" w14:textId="77777777" w:rsidR="000A2A89" w:rsidRPr="00445F14" w:rsidRDefault="000A2A89" w:rsidP="00B83AE4">
                  <w:pPr>
                    <w:framePr w:hSpace="180" w:wrap="around" w:hAnchor="margin" w:y="405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adjustRightInd/>
                    <w:spacing w:line="240" w:lineRule="atLeast"/>
                    <w:ind w:left="1155"/>
                    <w:textAlignment w:val="baseline"/>
                    <w:rPr>
                      <w:rFonts w:ascii="Times New Roman" w:hAnsi="Times New Roman"/>
                    </w:rPr>
                  </w:pPr>
                  <w:r w:rsidRPr="00445F14">
                    <w:rPr>
                      <w:rFonts w:ascii="Times New Roman" w:hAnsi="Times New Roman"/>
                    </w:rPr>
                    <w:t>Excellent workflow management</w:t>
                  </w:r>
                </w:p>
                <w:p w14:paraId="06558AB6" w14:textId="4E328089" w:rsidR="000A2A89" w:rsidRPr="00445F14" w:rsidRDefault="000A2A89" w:rsidP="00B83AE4">
                  <w:pPr>
                    <w:framePr w:hSpace="180" w:wrap="around" w:hAnchor="margin" w:y="405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adjustRightInd/>
                    <w:spacing w:line="240" w:lineRule="atLeast"/>
                    <w:ind w:left="1155"/>
                    <w:textAlignment w:val="baseline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445F14">
                    <w:rPr>
                      <w:rFonts w:ascii="Times New Roman" w:hAnsi="Times New Roman"/>
                    </w:rPr>
                    <w:t>Adobe Photoshop, InDesign, illustrator, after effect, premium pro skills</w:t>
                  </w:r>
                </w:p>
              </w:tc>
            </w:tr>
          </w:tbl>
          <w:p w14:paraId="7D8229B3" w14:textId="77777777" w:rsidR="000A2A89" w:rsidRPr="00445F14" w:rsidRDefault="000A2A89" w:rsidP="00970AD7">
            <w:pPr>
              <w:widowControl/>
              <w:autoSpaceDE/>
              <w:autoSpaceDN/>
              <w:adjustRightInd/>
              <w:rPr>
                <w:rFonts w:ascii="Times New Roman" w:hAnsi="Times New Roman"/>
                <w:sz w:val="24"/>
                <w:szCs w:val="24"/>
              </w:rPr>
            </w:pPr>
          </w:p>
          <w:p w14:paraId="3308FA45" w14:textId="2AB35654" w:rsidR="000A2A89" w:rsidRPr="00445F14" w:rsidRDefault="000A2A89" w:rsidP="00970AD7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  <w:r w:rsidRPr="00445F14">
              <w:rPr>
                <w:rFonts w:ascii="Times New Roman" w:hAnsi="Times New Roman" w:cs="Times New Roman"/>
                <w:color w:val="0072C7"/>
              </w:rPr>
              <w:t>Activities and Honors</w:t>
            </w:r>
          </w:p>
          <w:p w14:paraId="3D03B001" w14:textId="5183E7E2" w:rsidR="003C7FF5" w:rsidRPr="00445F14" w:rsidRDefault="003C7FF5" w:rsidP="00970AD7">
            <w:pPr>
              <w:rPr>
                <w:rFonts w:ascii="Times New Roman" w:hAnsi="Times New Roman"/>
              </w:rPr>
            </w:pPr>
          </w:p>
          <w:p w14:paraId="75A20139" w14:textId="2421CC13" w:rsidR="000A2A89" w:rsidRPr="00445F14" w:rsidRDefault="003C7FF5" w:rsidP="00970AD7">
            <w:pPr>
              <w:widowControl/>
              <w:autoSpaceDE/>
              <w:autoSpaceDN/>
              <w:adjustRightInd/>
              <w:spacing w:line="285" w:lineRule="atLeast"/>
              <w:textAlignment w:val="baseline"/>
              <w:rPr>
                <w:rFonts w:ascii="Times New Roman" w:hAnsi="Times New Roman"/>
              </w:rPr>
            </w:pPr>
            <w:r w:rsidRPr="00445F14">
              <w:rPr>
                <w:rFonts w:ascii="Times New Roman" w:hAnsi="Times New Roman"/>
              </w:rPr>
              <w:t>-Presidential transfer scholarship as a freshman at University of Texas at Tyler.</w:t>
            </w:r>
          </w:p>
          <w:p w14:paraId="3F9EB6FD" w14:textId="3011A68F" w:rsidR="003C7FF5" w:rsidRPr="00445F14" w:rsidRDefault="003C7FF5" w:rsidP="00970AD7">
            <w:pPr>
              <w:widowControl/>
              <w:autoSpaceDE/>
              <w:autoSpaceDN/>
              <w:adjustRightInd/>
              <w:spacing w:line="285" w:lineRule="atLeast"/>
              <w:textAlignment w:val="baseline"/>
              <w:rPr>
                <w:rFonts w:ascii="Times New Roman" w:hAnsi="Times New Roman"/>
              </w:rPr>
            </w:pPr>
            <w:r w:rsidRPr="00445F14">
              <w:rPr>
                <w:rFonts w:ascii="Times New Roman" w:hAnsi="Times New Roman"/>
              </w:rPr>
              <w:t xml:space="preserve">- </w:t>
            </w:r>
            <w:r w:rsidR="00B83AE4">
              <w:rPr>
                <w:rFonts w:ascii="Times New Roman" w:hAnsi="Times New Roman"/>
              </w:rPr>
              <w:t>Dean</w:t>
            </w:r>
            <w:r w:rsidRPr="00445F14">
              <w:rPr>
                <w:rFonts w:ascii="Times New Roman" w:hAnsi="Times New Roman"/>
              </w:rPr>
              <w:t xml:space="preserve"> list (3.</w:t>
            </w:r>
            <w:r w:rsidR="00B83AE4">
              <w:rPr>
                <w:rFonts w:ascii="Times New Roman" w:hAnsi="Times New Roman"/>
              </w:rPr>
              <w:t>8</w:t>
            </w:r>
            <w:r w:rsidR="00CD734D">
              <w:rPr>
                <w:rFonts w:ascii="Times New Roman" w:hAnsi="Times New Roman"/>
              </w:rPr>
              <w:t xml:space="preserve">2 </w:t>
            </w:r>
            <w:r w:rsidRPr="00445F14">
              <w:rPr>
                <w:rFonts w:ascii="Times New Roman" w:hAnsi="Times New Roman"/>
              </w:rPr>
              <w:t>GPA)</w:t>
            </w:r>
          </w:p>
          <w:p w14:paraId="14E23C4C" w14:textId="61F58645" w:rsidR="003C7FF5" w:rsidRPr="00445F14" w:rsidRDefault="003C7FF5" w:rsidP="00970AD7">
            <w:pPr>
              <w:widowControl/>
              <w:autoSpaceDE/>
              <w:autoSpaceDN/>
              <w:adjustRightInd/>
              <w:spacing w:line="285" w:lineRule="atLeast"/>
              <w:textAlignment w:val="baseline"/>
              <w:rPr>
                <w:rFonts w:ascii="Times New Roman" w:hAnsi="Times New Roman"/>
              </w:rPr>
            </w:pPr>
            <w:r w:rsidRPr="00445F14">
              <w:rPr>
                <w:rFonts w:ascii="Times New Roman" w:hAnsi="Times New Roman"/>
              </w:rPr>
              <w:t>- Member of American honors program at Kilgore college</w:t>
            </w:r>
          </w:p>
          <w:p w14:paraId="1882A1B4" w14:textId="6DDF7C4D" w:rsidR="00645DD5" w:rsidRPr="00445F14" w:rsidRDefault="00645DD5" w:rsidP="00B83AE4">
            <w:pPr>
              <w:widowControl/>
              <w:autoSpaceDE/>
              <w:autoSpaceDN/>
              <w:adjustRightInd/>
              <w:spacing w:line="285" w:lineRule="atLeast"/>
              <w:textAlignment w:val="baseline"/>
            </w:pPr>
          </w:p>
        </w:tc>
      </w:tr>
      <w:tr w:rsidR="003D1B71" w:rsidRPr="00445F14" w14:paraId="3C818409" w14:textId="77777777" w:rsidTr="00970AD7">
        <w:trPr>
          <w:trHeight w:val="1164"/>
        </w:trPr>
        <w:tc>
          <w:tcPr>
            <w:tcW w:w="720" w:type="dxa"/>
          </w:tcPr>
          <w:p w14:paraId="2F0507DA" w14:textId="77777777" w:rsidR="003D1B71" w:rsidRPr="00445F14" w:rsidRDefault="003D1B71" w:rsidP="00970AD7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F0AF2A9" w14:textId="77777777" w:rsidR="003D1B71" w:rsidRPr="00445F14" w:rsidRDefault="003D1B71" w:rsidP="00970AD7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120C2DA4" w14:textId="77777777" w:rsidR="003D1B71" w:rsidRPr="00445F14" w:rsidRDefault="003D1B71" w:rsidP="00970AD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83FA3F2" w14:textId="77777777" w:rsidR="003D1B71" w:rsidRPr="00445F14" w:rsidRDefault="003D1B71" w:rsidP="00970AD7">
            <w:pPr>
              <w:rPr>
                <w:rFonts w:ascii="Times New Roman" w:hAnsi="Times New Roman"/>
              </w:rPr>
            </w:pPr>
          </w:p>
        </w:tc>
      </w:tr>
      <w:tr w:rsidR="003D1B71" w:rsidRPr="00445F14" w14:paraId="7D034AF8" w14:textId="77777777" w:rsidTr="00970AD7">
        <w:trPr>
          <w:trHeight w:val="543"/>
        </w:trPr>
        <w:tc>
          <w:tcPr>
            <w:tcW w:w="720" w:type="dxa"/>
          </w:tcPr>
          <w:p w14:paraId="4FB31054" w14:textId="77777777" w:rsidR="003D1B71" w:rsidRPr="00445F14" w:rsidRDefault="003D1B71" w:rsidP="00970AD7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3865629" w14:textId="77777777" w:rsidR="003D1B71" w:rsidRPr="00445F14" w:rsidRDefault="003D1B71" w:rsidP="00970AD7">
            <w:pPr>
              <w:pStyle w:val="Information"/>
              <w:jc w:val="center"/>
              <w:rPr>
                <w:rStyle w:val="Strong"/>
                <w:rFonts w:ascii="Times New Roman" w:hAnsi="Times New Roman"/>
                <w:b w:val="0"/>
                <w:bCs w:val="0"/>
                <w:color w:val="666666"/>
              </w:rPr>
            </w:pPr>
            <w:r w:rsidRPr="00445F14"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inline distT="0" distB="0" distL="0" distR="0" wp14:anchorId="34A93E39" wp14:editId="5BC4ECCB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B288BC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1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3A42F18" w14:textId="7C7761C6" w:rsidR="003D1B71" w:rsidRPr="00445F14" w:rsidRDefault="000A2A89" w:rsidP="00970AD7">
            <w:pPr>
              <w:pStyle w:val="Information"/>
              <w:rPr>
                <w:rFonts w:ascii="Times New Roman" w:hAnsi="Times New Roman"/>
              </w:rPr>
            </w:pPr>
            <w:r w:rsidRPr="00445F14">
              <w:rPr>
                <w:rFonts w:ascii="Times New Roman" w:hAnsi="Times New Roman"/>
              </w:rPr>
              <w:t>3100 state highway 31e</w:t>
            </w:r>
          </w:p>
          <w:p w14:paraId="7CAFA181" w14:textId="545B62A7" w:rsidR="003D1B71" w:rsidRPr="00445F14" w:rsidRDefault="000A2A89" w:rsidP="00970AD7">
            <w:pPr>
              <w:pStyle w:val="Information"/>
              <w:rPr>
                <w:rFonts w:ascii="Times New Roman" w:hAnsi="Times New Roman"/>
              </w:rPr>
            </w:pPr>
            <w:r w:rsidRPr="00445F14">
              <w:rPr>
                <w:rFonts w:ascii="Times New Roman" w:hAnsi="Times New Roman"/>
              </w:rPr>
              <w:t>Tyler, Tx 75702</w:t>
            </w:r>
          </w:p>
        </w:tc>
        <w:tc>
          <w:tcPr>
            <w:tcW w:w="423" w:type="dxa"/>
            <w:vMerge/>
          </w:tcPr>
          <w:p w14:paraId="78D3C061" w14:textId="77777777" w:rsidR="003D1B71" w:rsidRPr="00445F14" w:rsidRDefault="003D1B71" w:rsidP="00970AD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E884671" w14:textId="77777777" w:rsidR="003D1B71" w:rsidRPr="00445F14" w:rsidRDefault="003D1B71" w:rsidP="00970AD7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445F14" w14:paraId="010AE0E2" w14:textId="77777777" w:rsidTr="00970AD7">
        <w:trPr>
          <w:trHeight w:val="183"/>
        </w:trPr>
        <w:tc>
          <w:tcPr>
            <w:tcW w:w="720" w:type="dxa"/>
          </w:tcPr>
          <w:p w14:paraId="025FF7EB" w14:textId="77777777" w:rsidR="003D1B71" w:rsidRPr="00445F14" w:rsidRDefault="003D1B71" w:rsidP="00970AD7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6B6B489" w14:textId="77777777" w:rsidR="003D1B71" w:rsidRPr="00445F14" w:rsidRDefault="003D1B71" w:rsidP="00970AD7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423" w:type="dxa"/>
            <w:vMerge/>
          </w:tcPr>
          <w:p w14:paraId="1A38AE29" w14:textId="77777777" w:rsidR="003D1B71" w:rsidRPr="00445F14" w:rsidRDefault="003D1B71" w:rsidP="00970AD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B7E22D4" w14:textId="77777777" w:rsidR="003D1B71" w:rsidRPr="00445F14" w:rsidRDefault="003D1B71" w:rsidP="00970AD7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445F14" w14:paraId="270CF663" w14:textId="77777777" w:rsidTr="00970AD7">
        <w:trPr>
          <w:trHeight w:val="624"/>
        </w:trPr>
        <w:tc>
          <w:tcPr>
            <w:tcW w:w="720" w:type="dxa"/>
          </w:tcPr>
          <w:p w14:paraId="1961E49E" w14:textId="77777777" w:rsidR="003D1B71" w:rsidRPr="00445F14" w:rsidRDefault="003D1B71" w:rsidP="00970AD7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B8C42D0" w14:textId="77777777" w:rsidR="003D1B71" w:rsidRPr="00445F14" w:rsidRDefault="003D1B71" w:rsidP="00970AD7">
            <w:pPr>
              <w:pStyle w:val="Information"/>
              <w:jc w:val="center"/>
              <w:rPr>
                <w:rFonts w:ascii="Times New Roman" w:hAnsi="Times New Roman"/>
                <w:color w:val="666666"/>
              </w:rPr>
            </w:pPr>
            <w:r w:rsidRPr="00445F14"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inline distT="0" distB="0" distL="0" distR="0" wp14:anchorId="2CBD0AA7" wp14:editId="6B4E7983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246E5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EEBFA7F" w14:textId="0F2237B9" w:rsidR="003D1B71" w:rsidRPr="00445F14" w:rsidRDefault="000A2A89" w:rsidP="00970AD7">
            <w:pPr>
              <w:pStyle w:val="Information"/>
              <w:rPr>
                <w:rFonts w:ascii="Times New Roman" w:hAnsi="Times New Roman"/>
              </w:rPr>
            </w:pPr>
            <w:r w:rsidRPr="00445F14">
              <w:rPr>
                <w:rFonts w:ascii="Times New Roman" w:hAnsi="Times New Roman"/>
              </w:rPr>
              <w:t>9035228298</w:t>
            </w:r>
          </w:p>
        </w:tc>
        <w:tc>
          <w:tcPr>
            <w:tcW w:w="423" w:type="dxa"/>
            <w:vMerge/>
          </w:tcPr>
          <w:p w14:paraId="2DF59C86" w14:textId="77777777" w:rsidR="003D1B71" w:rsidRPr="00445F14" w:rsidRDefault="003D1B71" w:rsidP="00970AD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28297F9" w14:textId="77777777" w:rsidR="003D1B71" w:rsidRPr="00445F14" w:rsidRDefault="003D1B71" w:rsidP="00970AD7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445F14" w14:paraId="3277A9FC" w14:textId="77777777" w:rsidTr="00970AD7">
        <w:trPr>
          <w:trHeight w:val="183"/>
        </w:trPr>
        <w:tc>
          <w:tcPr>
            <w:tcW w:w="720" w:type="dxa"/>
          </w:tcPr>
          <w:p w14:paraId="37550005" w14:textId="77777777" w:rsidR="003D1B71" w:rsidRPr="00445F14" w:rsidRDefault="003D1B71" w:rsidP="00970AD7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2EE814E" w14:textId="77777777" w:rsidR="003D1B71" w:rsidRPr="00445F14" w:rsidRDefault="003D1B71" w:rsidP="00970AD7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423" w:type="dxa"/>
            <w:vMerge/>
          </w:tcPr>
          <w:p w14:paraId="22E35DBC" w14:textId="77777777" w:rsidR="003D1B71" w:rsidRPr="00445F14" w:rsidRDefault="003D1B71" w:rsidP="00970AD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78FCB51" w14:textId="77777777" w:rsidR="003D1B71" w:rsidRPr="00445F14" w:rsidRDefault="003D1B71" w:rsidP="00970AD7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445F14" w14:paraId="12088534" w14:textId="77777777" w:rsidTr="00970AD7">
        <w:trPr>
          <w:trHeight w:val="633"/>
        </w:trPr>
        <w:tc>
          <w:tcPr>
            <w:tcW w:w="720" w:type="dxa"/>
          </w:tcPr>
          <w:p w14:paraId="33C0EDEE" w14:textId="77777777" w:rsidR="003D1B71" w:rsidRPr="00445F14" w:rsidRDefault="003D1B71" w:rsidP="00970AD7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B74A4F2" w14:textId="77777777" w:rsidR="003D1B71" w:rsidRPr="00445F14" w:rsidRDefault="003D1B71" w:rsidP="00970AD7">
            <w:pPr>
              <w:pStyle w:val="Information"/>
              <w:jc w:val="center"/>
              <w:rPr>
                <w:rFonts w:ascii="Times New Roman" w:hAnsi="Times New Roman"/>
                <w:color w:val="666666"/>
              </w:rPr>
            </w:pPr>
            <w:r w:rsidRPr="00445F14"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inline distT="0" distB="0" distL="0" distR="0" wp14:anchorId="3C98966B" wp14:editId="44CF5C37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97CBC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4E89775" w14:textId="4D9C30FB" w:rsidR="003D1B71" w:rsidRPr="00445F14" w:rsidRDefault="00645DD5" w:rsidP="00970AD7">
            <w:pPr>
              <w:pStyle w:val="Information"/>
              <w:rPr>
                <w:rFonts w:ascii="Times New Roman" w:hAnsi="Times New Roman"/>
              </w:rPr>
            </w:pPr>
            <w:r w:rsidRPr="00445F14">
              <w:rPr>
                <w:rFonts w:ascii="Times New Roman" w:hAnsi="Times New Roman"/>
              </w:rPr>
              <w:t>Nimeshchettri222@gmail.com</w:t>
            </w:r>
          </w:p>
        </w:tc>
        <w:tc>
          <w:tcPr>
            <w:tcW w:w="423" w:type="dxa"/>
            <w:vMerge/>
          </w:tcPr>
          <w:p w14:paraId="3A07182E" w14:textId="77777777" w:rsidR="003D1B71" w:rsidRPr="00445F14" w:rsidRDefault="003D1B71" w:rsidP="00970AD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D376AC9" w14:textId="77777777" w:rsidR="003D1B71" w:rsidRPr="00445F14" w:rsidRDefault="003D1B71" w:rsidP="00970AD7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445F14" w14:paraId="1C5DBDA9" w14:textId="77777777" w:rsidTr="00970AD7">
        <w:trPr>
          <w:trHeight w:val="174"/>
        </w:trPr>
        <w:tc>
          <w:tcPr>
            <w:tcW w:w="720" w:type="dxa"/>
          </w:tcPr>
          <w:p w14:paraId="6BEAC9BF" w14:textId="77777777" w:rsidR="003D1B71" w:rsidRPr="00445F14" w:rsidRDefault="003D1B71" w:rsidP="00970AD7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94A8485" w14:textId="77777777" w:rsidR="003D1B71" w:rsidRPr="00445F14" w:rsidRDefault="003D1B71" w:rsidP="00970AD7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423" w:type="dxa"/>
            <w:vMerge/>
          </w:tcPr>
          <w:p w14:paraId="2ACABDF5" w14:textId="77777777" w:rsidR="003D1B71" w:rsidRPr="00445F14" w:rsidRDefault="003D1B71" w:rsidP="00970AD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EE6191A" w14:textId="77777777" w:rsidR="003D1B71" w:rsidRPr="00445F14" w:rsidRDefault="003D1B71" w:rsidP="00970AD7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445F14" w14:paraId="70EA64BA" w14:textId="77777777" w:rsidTr="00970AD7">
        <w:trPr>
          <w:trHeight w:val="633"/>
        </w:trPr>
        <w:tc>
          <w:tcPr>
            <w:tcW w:w="720" w:type="dxa"/>
          </w:tcPr>
          <w:p w14:paraId="5341AD3F" w14:textId="77777777" w:rsidR="003D1B71" w:rsidRPr="00445F14" w:rsidRDefault="003D1B71" w:rsidP="00970AD7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9A03436" w14:textId="2EC060F1" w:rsidR="003D1B71" w:rsidRPr="00445F14" w:rsidRDefault="003D1B71" w:rsidP="00970AD7">
            <w:pPr>
              <w:pStyle w:val="Information"/>
              <w:jc w:val="center"/>
              <w:rPr>
                <w:rFonts w:ascii="Times New Roman" w:hAnsi="Times New Roman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31FFCBCB" w14:textId="2553C1E3" w:rsidR="003D1B71" w:rsidRPr="00445F14" w:rsidRDefault="003D1B71" w:rsidP="00970AD7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</w:tcPr>
          <w:p w14:paraId="3D39EBDC" w14:textId="77777777" w:rsidR="003D1B71" w:rsidRPr="00445F14" w:rsidRDefault="003D1B71" w:rsidP="00970AD7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21A2AD7" w14:textId="77777777" w:rsidR="003D1B71" w:rsidRPr="00445F14" w:rsidRDefault="003D1B71" w:rsidP="00970AD7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445F14" w14:paraId="4E1B80B3" w14:textId="77777777" w:rsidTr="00970AD7">
        <w:trPr>
          <w:trHeight w:val="2448"/>
        </w:trPr>
        <w:tc>
          <w:tcPr>
            <w:tcW w:w="720" w:type="dxa"/>
          </w:tcPr>
          <w:p w14:paraId="6B271FB1" w14:textId="77777777" w:rsidR="003D1B71" w:rsidRPr="00445F14" w:rsidRDefault="003D1B71" w:rsidP="00970AD7">
            <w:pPr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6F7A756" w14:textId="77777777" w:rsidR="003D1B71" w:rsidRPr="00445F14" w:rsidRDefault="003D1B71" w:rsidP="00970AD7">
            <w:pPr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423" w:type="dxa"/>
          </w:tcPr>
          <w:p w14:paraId="75DB6694" w14:textId="77777777" w:rsidR="003D1B71" w:rsidRPr="00445F14" w:rsidRDefault="003D1B71" w:rsidP="00970AD7">
            <w:pPr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CFB41E2" w14:textId="77777777" w:rsidR="003D1B71" w:rsidRPr="00445F14" w:rsidRDefault="003D1B71" w:rsidP="00970AD7">
            <w:pPr>
              <w:rPr>
                <w:rFonts w:ascii="Times New Roman" w:hAnsi="Times New Roman"/>
              </w:rPr>
            </w:pPr>
          </w:p>
        </w:tc>
      </w:tr>
    </w:tbl>
    <w:p w14:paraId="102527C6" w14:textId="77777777" w:rsidR="007F5B63" w:rsidRPr="00445F14" w:rsidRDefault="007F5B63" w:rsidP="006D79A8">
      <w:pPr>
        <w:pStyle w:val="BodyText"/>
        <w:rPr>
          <w:rFonts w:ascii="Times New Roman" w:hAnsi="Times New Roman"/>
        </w:rPr>
      </w:pPr>
    </w:p>
    <w:sectPr w:rsidR="007F5B63" w:rsidRPr="00445F14" w:rsidSect="003D1B71">
      <w:headerReference w:type="default" r:id="rId16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EEB9E" w14:textId="77777777" w:rsidR="004E325D" w:rsidRDefault="004E325D" w:rsidP="00590471">
      <w:r>
        <w:separator/>
      </w:r>
    </w:p>
  </w:endnote>
  <w:endnote w:type="continuationSeparator" w:id="0">
    <w:p w14:paraId="2892774E" w14:textId="77777777" w:rsidR="004E325D" w:rsidRDefault="004E325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382B4" w14:textId="77777777" w:rsidR="004E325D" w:rsidRDefault="004E325D" w:rsidP="00590471">
      <w:r>
        <w:separator/>
      </w:r>
    </w:p>
  </w:footnote>
  <w:footnote w:type="continuationSeparator" w:id="0">
    <w:p w14:paraId="4A2AA892" w14:textId="77777777" w:rsidR="004E325D" w:rsidRDefault="004E325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3E09E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DB1A707" wp14:editId="03619EF3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ADB1DA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FCA5E86"/>
    <w:multiLevelType w:val="multilevel"/>
    <w:tmpl w:val="08D67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CA60F3"/>
    <w:multiLevelType w:val="multilevel"/>
    <w:tmpl w:val="4C5A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4812045"/>
    <w:multiLevelType w:val="multilevel"/>
    <w:tmpl w:val="7DE41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C324E04"/>
    <w:multiLevelType w:val="hybridMultilevel"/>
    <w:tmpl w:val="2550FA36"/>
    <w:lvl w:ilvl="0" w:tplc="0B2C1558">
      <w:numFmt w:val="bullet"/>
      <w:lvlText w:val="-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76E"/>
    <w:rsid w:val="00060042"/>
    <w:rsid w:val="0008685D"/>
    <w:rsid w:val="00090860"/>
    <w:rsid w:val="000A2A89"/>
    <w:rsid w:val="000A3840"/>
    <w:rsid w:val="00112FD7"/>
    <w:rsid w:val="001431C8"/>
    <w:rsid w:val="00150ABD"/>
    <w:rsid w:val="001946FC"/>
    <w:rsid w:val="001F3C21"/>
    <w:rsid w:val="00215FFA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C7FF5"/>
    <w:rsid w:val="003D1B71"/>
    <w:rsid w:val="00445F14"/>
    <w:rsid w:val="004A00F6"/>
    <w:rsid w:val="004E158A"/>
    <w:rsid w:val="004E325D"/>
    <w:rsid w:val="00506582"/>
    <w:rsid w:val="00565C77"/>
    <w:rsid w:val="0056708E"/>
    <w:rsid w:val="005801E5"/>
    <w:rsid w:val="00586DE7"/>
    <w:rsid w:val="00590471"/>
    <w:rsid w:val="005D01FA"/>
    <w:rsid w:val="005E4DB4"/>
    <w:rsid w:val="00645DD5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0C1C"/>
    <w:rsid w:val="008566AA"/>
    <w:rsid w:val="008A1E6E"/>
    <w:rsid w:val="008B104A"/>
    <w:rsid w:val="008C024F"/>
    <w:rsid w:val="008C2CFC"/>
    <w:rsid w:val="00912DC8"/>
    <w:rsid w:val="009475DC"/>
    <w:rsid w:val="00967B93"/>
    <w:rsid w:val="00970AD7"/>
    <w:rsid w:val="00995862"/>
    <w:rsid w:val="009D090F"/>
    <w:rsid w:val="009E221B"/>
    <w:rsid w:val="00A31464"/>
    <w:rsid w:val="00A31B16"/>
    <w:rsid w:val="00A33613"/>
    <w:rsid w:val="00A47A8D"/>
    <w:rsid w:val="00AC6C7E"/>
    <w:rsid w:val="00B4158A"/>
    <w:rsid w:val="00B6466C"/>
    <w:rsid w:val="00B83AE4"/>
    <w:rsid w:val="00B86C11"/>
    <w:rsid w:val="00BB1B5D"/>
    <w:rsid w:val="00BC22C7"/>
    <w:rsid w:val="00BD195A"/>
    <w:rsid w:val="00C07240"/>
    <w:rsid w:val="00C14078"/>
    <w:rsid w:val="00CD734D"/>
    <w:rsid w:val="00CE1E3D"/>
    <w:rsid w:val="00D053FA"/>
    <w:rsid w:val="00D50FBE"/>
    <w:rsid w:val="00DC3F0A"/>
    <w:rsid w:val="00E26AED"/>
    <w:rsid w:val="00E73AB8"/>
    <w:rsid w:val="00E90A60"/>
    <w:rsid w:val="00EC476E"/>
    <w:rsid w:val="00ED47F7"/>
    <w:rsid w:val="00EE7E09"/>
    <w:rsid w:val="00F0223C"/>
    <w:rsid w:val="00F3235D"/>
    <w:rsid w:val="00F32393"/>
    <w:rsid w:val="00F878BD"/>
    <w:rsid w:val="00FE2EA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85CD2C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5D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5DD5"/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06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506582"/>
    <w:rPr>
      <w:color w:val="605E5C"/>
      <w:shd w:val="clear" w:color="auto" w:fill="E1DFDD"/>
    </w:rPr>
  </w:style>
  <w:style w:type="character" w:customStyle="1" w:styleId="paddedline">
    <w:name w:val="paddedline"/>
    <w:basedOn w:val="DefaultParagraphFont"/>
    <w:rsid w:val="000A2A89"/>
  </w:style>
  <w:style w:type="character" w:customStyle="1" w:styleId="degree">
    <w:name w:val="degree"/>
    <w:basedOn w:val="DefaultParagraphFont"/>
    <w:rsid w:val="000A2A89"/>
  </w:style>
  <w:style w:type="character" w:customStyle="1" w:styleId="apple-converted-space">
    <w:name w:val="apple-converted-space"/>
    <w:basedOn w:val="DefaultParagraphFont"/>
    <w:rsid w:val="000A2A89"/>
  </w:style>
  <w:style w:type="character" w:customStyle="1" w:styleId="programline">
    <w:name w:val="programline"/>
    <w:basedOn w:val="DefaultParagraphFont"/>
    <w:rsid w:val="000A2A89"/>
  </w:style>
  <w:style w:type="character" w:customStyle="1" w:styleId="companyname">
    <w:name w:val="companyname"/>
    <w:basedOn w:val="DefaultParagraphFont"/>
    <w:rsid w:val="000A2A89"/>
  </w:style>
  <w:style w:type="character" w:customStyle="1" w:styleId="dateswrapper">
    <w:name w:val="dateswrapper"/>
    <w:basedOn w:val="DefaultParagraphFont"/>
    <w:rsid w:val="000A2A89"/>
  </w:style>
  <w:style w:type="character" w:customStyle="1" w:styleId="joblocation">
    <w:name w:val="joblocation"/>
    <w:basedOn w:val="DefaultParagraphFont"/>
    <w:rsid w:val="000A2A89"/>
  </w:style>
  <w:style w:type="character" w:customStyle="1" w:styleId="xsltstaticchange">
    <w:name w:val="xslt_static_change"/>
    <w:basedOn w:val="DefaultParagraphFont"/>
    <w:rsid w:val="000A2A89"/>
  </w:style>
  <w:style w:type="character" w:customStyle="1" w:styleId="jobtitle">
    <w:name w:val="jobtitle"/>
    <w:basedOn w:val="DefaultParagraphFont"/>
    <w:rsid w:val="000A2A89"/>
  </w:style>
  <w:style w:type="character" w:customStyle="1" w:styleId="jobdates">
    <w:name w:val="jobdates"/>
    <w:basedOn w:val="DefaultParagraphFont"/>
    <w:rsid w:val="000A2A89"/>
  </w:style>
  <w:style w:type="character" w:customStyle="1" w:styleId="jobline">
    <w:name w:val="jobline"/>
    <w:basedOn w:val="DefaultParagraphFont"/>
    <w:rsid w:val="000A2A89"/>
  </w:style>
  <w:style w:type="paragraph" w:styleId="NormalWeb">
    <w:name w:val="Normal (Web)"/>
    <w:basedOn w:val="Normal"/>
    <w:uiPriority w:val="99"/>
    <w:semiHidden/>
    <w:unhideWhenUsed/>
    <w:rsid w:val="000A2A89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7397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53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16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27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9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79683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43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8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4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1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462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16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2919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61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68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291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733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01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3601699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1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53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2789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37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9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2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20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421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9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8764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93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65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45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29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622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84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1995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94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53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252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967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23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2503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16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16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585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764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71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en-US%7b955EDB6A-8E1B-4A69-AF76-B6C42C23D578%7d\%7bAAE28685-9DDC-4089-B9CE-48BEB7FD6D8C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64466BC1F32445FA5D75717398A18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3AEF72-8020-49BC-AE44-EB1699AACD3E}"/>
      </w:docPartPr>
      <w:docPartBody>
        <w:p w:rsidR="00AE0317" w:rsidRDefault="00E113CE">
          <w:pPr>
            <w:pStyle w:val="164466BC1F32445FA5D75717398A18CB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3CE"/>
    <w:rsid w:val="00172829"/>
    <w:rsid w:val="00673331"/>
    <w:rsid w:val="006A5C46"/>
    <w:rsid w:val="007613B2"/>
    <w:rsid w:val="007C1838"/>
    <w:rsid w:val="00AE0317"/>
    <w:rsid w:val="00B135E2"/>
    <w:rsid w:val="00CC5072"/>
    <w:rsid w:val="00E113CE"/>
    <w:rsid w:val="00F7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64466BC1F32445FA5D75717398A18CB">
    <w:name w:val="164466BC1F32445FA5D75717398A18CB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C:\Users\User\AppData\Local\Microsoft\Office\16.0\DTS\en-US{955EDB6A-8E1B-4A69-AF76-B6C42C23D578}\{AAE28685-9DDC-4089-B9CE-48BEB7FD6D8C}tf78128832_win32.dotx</Template>
  <TotalTime>0</TotalTime>
  <Pages>2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2022-03-25T13:36:00Z</dcterms:created>
  <dcterms:modified xsi:type="dcterms:W3CDTF">2022-03-25T13:36:00Z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